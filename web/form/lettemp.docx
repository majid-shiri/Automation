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tbl>
      <w:tblPr>
        <w:tblStyle w:val="TableGrid"/>
        <w:tblW w:w="0pt" w:type="auto"/>
        <w:tblInd w:w="-4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890"/>
        <w:gridCol w:w="1175"/>
        <w:gridCol w:w="1123"/>
      </w:tblGrid>
      <w:tr w:rsidR="00ED794C" w14:paraId="21B33DC1" w14:textId="77777777" w:rsidTr="00ED794C">
        <w:trPr>
          <w:trHeight w:val="229"/>
        </w:trPr>
        <w:tc>
          <w:tcPr>
            <w:tcW w:w="44.50pt" w:type="dxa"/>
            <w:vAlign w:val="center"/>
          </w:tcPr>
          <w:p w14:paraId="2A123294" w14:textId="291E9B82" w:rsidR="00ED794C" w:rsidRPr="00ED794C" w:rsidRDefault="00ED794C" w:rsidP="00ED794C">
            <w:pPr>
              <w:jc w:val="center"/>
              <w:rPr>
                <w:rFonts w:cs="B Nazanin"/>
                <w:b/>
                <w:bCs/>
                <w:sz w:val="26"/>
                <w:szCs w:val="26"/>
              </w:rPr>
            </w:pPr>
            <w:r w:rsidRPr="00A51CF4">
              <w:rPr>
                <w:rFonts w:cs="B Nazanin"/>
                <w:sz w:val="16"/>
                <w:szCs w:val="16"/>
              </w:rPr>
              <w:t>${</w:t>
            </w:r>
            <w:proofErr w:type="spellStart"/>
            <w:r w:rsidRPr="00A51CF4">
              <w:rPr>
                <w:rFonts w:cs="B Nazanin"/>
                <w:sz w:val="16"/>
                <w:szCs w:val="16"/>
              </w:rPr>
              <w:t>attache</w:t>
            </w:r>
            <w:proofErr w:type="spellEnd"/>
            <w:r w:rsidRPr="00A51CF4">
              <w:rPr>
                <w:rFonts w:cs="B Nazanin"/>
                <w:sz w:val="16"/>
                <w:szCs w:val="16"/>
              </w:rPr>
              <w:t>}</w:t>
            </w:r>
          </w:p>
        </w:tc>
        <w:tc>
          <w:tcPr>
            <w:tcW w:w="58.75pt" w:type="dxa"/>
            <w:vAlign w:val="center"/>
          </w:tcPr>
          <w:p w14:paraId="172B21B9" w14:textId="687BEF74" w:rsidR="00ED794C" w:rsidRDefault="00ED794C" w:rsidP="00ED794C">
            <w:pPr>
              <w:jc w:val="center"/>
              <w:rPr>
                <w:rFonts w:cs="B Nazanin"/>
                <w:sz w:val="16"/>
                <w:szCs w:val="16"/>
              </w:rPr>
            </w:pPr>
            <w:r w:rsidRPr="00A51CF4">
              <w:rPr>
                <w:rFonts w:cs="B Nazanin"/>
                <w:sz w:val="16"/>
                <w:szCs w:val="16"/>
              </w:rPr>
              <w:t>${</w:t>
            </w:r>
            <w:proofErr w:type="spellStart"/>
            <w:r w:rsidRPr="00A51CF4">
              <w:rPr>
                <w:rFonts w:cs="B Nazanin"/>
                <w:sz w:val="16"/>
                <w:szCs w:val="16"/>
              </w:rPr>
              <w:t>letdate</w:t>
            </w:r>
            <w:proofErr w:type="spellEnd"/>
            <w:r>
              <w:rPr>
                <w:rFonts w:cs="B Nazanin"/>
                <w:sz w:val="16"/>
                <w:szCs w:val="16"/>
              </w:rPr>
              <w:t>}</w:t>
            </w:r>
          </w:p>
        </w:tc>
        <w:tc>
          <w:tcPr>
            <w:tcW w:w="56.15pt" w:type="dxa"/>
            <w:vAlign w:val="center"/>
          </w:tcPr>
          <w:p w14:paraId="6CB97465" w14:textId="2F5F7949" w:rsidR="00ED794C" w:rsidRDefault="00ED794C" w:rsidP="00ED794C">
            <w:pPr>
              <w:jc w:val="center"/>
              <w:rPr>
                <w:rFonts w:cs="B Nazanin"/>
                <w:sz w:val="16"/>
                <w:szCs w:val="16"/>
              </w:rPr>
            </w:pPr>
            <w:r w:rsidRPr="00A51CF4">
              <w:rPr>
                <w:rFonts w:cs="B Nazanin"/>
                <w:sz w:val="16"/>
                <w:szCs w:val="16"/>
              </w:rPr>
              <w:t>${</w:t>
            </w:r>
            <w:proofErr w:type="spellStart"/>
            <w:r w:rsidRPr="00A51CF4">
              <w:rPr>
                <w:rFonts w:cs="B Nazanin"/>
                <w:sz w:val="16"/>
                <w:szCs w:val="16"/>
              </w:rPr>
              <w:t>letnum</w:t>
            </w:r>
            <w:proofErr w:type="spellEnd"/>
            <w:r w:rsidRPr="00A51CF4">
              <w:rPr>
                <w:rFonts w:cs="B Nazanin"/>
                <w:sz w:val="16"/>
                <w:szCs w:val="16"/>
              </w:rPr>
              <w:t>}</w:t>
            </w:r>
          </w:p>
        </w:tc>
      </w:tr>
    </w:tbl>
    <w:p w14:paraId="75C2260E" w14:textId="05698F15" w:rsidR="00277BBC" w:rsidRDefault="005839C7" w:rsidP="00277BBC">
      <w:pPr>
        <w:bidi w:val="0"/>
        <w:ind w:start="-45pt" w:end="-49.50pt"/>
        <w:rPr>
          <w:rFonts w:cs="B Nazanin"/>
          <w:sz w:val="16"/>
          <w:szCs w:val="16"/>
        </w:rPr>
      </w:pPr>
      <w:r>
        <w:rPr>
          <w:rFonts w:cs="B Nazanin"/>
          <w:sz w:val="16"/>
          <w:szCs w:val="16"/>
        </w:rPr>
        <w:t xml:space="preserve">  </w:t>
      </w:r>
    </w:p>
    <w:p w14:paraId="56205E55" w14:textId="77777777" w:rsidR="005839C7" w:rsidRPr="009843B9" w:rsidRDefault="005839C7" w:rsidP="005839C7">
      <w:pPr>
        <w:jc w:val="center"/>
        <w:rPr>
          <w:rFonts w:cs="B Nazanin"/>
          <w:b/>
          <w:bCs/>
          <w:sz w:val="18"/>
          <w:szCs w:val="18"/>
          <w:rtl/>
        </w:rPr>
      </w:pPr>
    </w:p>
    <w:p w14:paraId="6FA2F2E1" w14:textId="77777777" w:rsidR="0068747A" w:rsidRPr="00542117" w:rsidRDefault="0068747A" w:rsidP="005839C7">
      <w:pPr>
        <w:jc w:val="center"/>
        <w:rPr>
          <w:rFonts w:cs="B Nazanin"/>
          <w:b/>
          <w:bCs/>
          <w:sz w:val="26"/>
          <w:szCs w:val="26"/>
          <w:rtl/>
        </w:rPr>
      </w:pPr>
      <w:r w:rsidRPr="00542117">
        <w:rPr>
          <w:rFonts w:cs="B Nazanin" w:hint="cs"/>
          <w:b/>
          <w:bCs/>
          <w:sz w:val="26"/>
          <w:szCs w:val="26"/>
          <w:rtl/>
        </w:rPr>
        <w:t>بسمه تعالی</w:t>
      </w:r>
    </w:p>
    <w:p w14:paraId="594C8C6F" w14:textId="77777777" w:rsidR="009843B9" w:rsidRPr="00A51CF4" w:rsidRDefault="00A51CF4" w:rsidP="005839C7">
      <w:pPr>
        <w:rPr>
          <w:rFonts w:cs="B Nazanin"/>
          <w:b/>
          <w:bCs/>
          <w:sz w:val="24"/>
          <w:szCs w:val="24"/>
        </w:rPr>
      </w:pPr>
      <w:r w:rsidRPr="00A51CF4">
        <w:rPr>
          <w:rFonts w:cs="B Nazanin"/>
          <w:b/>
          <w:bCs/>
          <w:sz w:val="24"/>
          <w:szCs w:val="24"/>
        </w:rPr>
        <w:t>${</w:t>
      </w:r>
      <w:proofErr w:type="spellStart"/>
      <w:r>
        <w:rPr>
          <w:rFonts w:cs="B Nazanin"/>
          <w:b/>
          <w:bCs/>
          <w:sz w:val="24"/>
          <w:szCs w:val="24"/>
        </w:rPr>
        <w:t>r</w:t>
      </w:r>
      <w:r w:rsidRPr="00A51CF4">
        <w:rPr>
          <w:rFonts w:cs="B Nazanin"/>
          <w:b/>
          <w:bCs/>
          <w:sz w:val="24"/>
          <w:szCs w:val="24"/>
        </w:rPr>
        <w:t>esiver</w:t>
      </w:r>
      <w:proofErr w:type="spellEnd"/>
      <w:r w:rsidRPr="00A51CF4">
        <w:rPr>
          <w:rFonts w:cs="B Nazanin"/>
          <w:b/>
          <w:bCs/>
          <w:sz w:val="24"/>
          <w:szCs w:val="24"/>
        </w:rPr>
        <w:t>}</w:t>
      </w:r>
    </w:p>
    <w:p w14:paraId="6D6CE979" w14:textId="77777777" w:rsidR="009843B9" w:rsidRPr="001D66A8" w:rsidRDefault="009843B9" w:rsidP="005839C7">
      <w:pPr>
        <w:rPr>
          <w:rFonts w:cs="B Nazanin"/>
          <w:b/>
          <w:bCs/>
          <w:sz w:val="24"/>
          <w:szCs w:val="24"/>
          <w:rtl/>
        </w:rPr>
      </w:pPr>
      <w:r w:rsidRPr="001D66A8">
        <w:rPr>
          <w:rFonts w:cs="B Nazanin" w:hint="cs"/>
          <w:b/>
          <w:bCs/>
          <w:sz w:val="24"/>
          <w:szCs w:val="24"/>
          <w:rtl/>
        </w:rPr>
        <w:t xml:space="preserve">موضوع : </w:t>
      </w:r>
      <w:r w:rsidR="00A51CF4">
        <w:rPr>
          <w:rFonts w:cs="B Nazanin"/>
          <w:b/>
          <w:bCs/>
          <w:sz w:val="24"/>
          <w:szCs w:val="24"/>
        </w:rPr>
        <w:t>${subject}</w:t>
      </w:r>
    </w:p>
    <w:p w14:paraId="3D5B08A0" w14:textId="40FAF608" w:rsidR="00A51CF4" w:rsidRDefault="00A51CF4" w:rsidP="00C40264">
      <w:pPr>
        <w:spacing w:after="0pt" w:line="12pt" w:lineRule="auto"/>
        <w:jc w:val="both"/>
        <w:rPr>
          <w:rFonts w:cs="B Nazanin"/>
          <w:sz w:val="26"/>
          <w:szCs w:val="26"/>
        </w:rPr>
      </w:pPr>
      <w:r>
        <w:rPr>
          <w:rFonts w:cs="B Nazanin"/>
          <w:b/>
          <w:bCs/>
          <w:sz w:val="24"/>
          <w:szCs w:val="24"/>
        </w:rPr>
        <w:t>${text}</w:t>
      </w:r>
    </w:p>
    <w:p w14:paraId="76BD76F5" w14:textId="77777777" w:rsidR="005839C7" w:rsidRPr="00A51CF4" w:rsidRDefault="005839C7" w:rsidP="005839C7">
      <w:pPr>
        <w:spacing w:after="0pt" w:line="12pt" w:lineRule="auto"/>
        <w:jc w:val="both"/>
        <w:rPr>
          <w:rFonts w:cs="B Nazanin"/>
          <w:sz w:val="26"/>
          <w:szCs w:val="26"/>
        </w:rPr>
      </w:pPr>
    </w:p>
    <w:p w14:paraId="6866BAD7" w14:textId="77777777" w:rsidR="0068747A" w:rsidRPr="00F6215C" w:rsidRDefault="00A951EE" w:rsidP="005839C7">
      <w:pPr>
        <w:jc w:val="end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="001E050B" w:rsidRPr="00F6215C">
        <w:rPr>
          <w:rFonts w:cs="B Nazanin" w:hint="cs"/>
          <w:sz w:val="28"/>
          <w:szCs w:val="28"/>
          <w:rtl/>
        </w:rPr>
        <w:t>با احترام</w:t>
      </w:r>
      <w:r>
        <w:rPr>
          <w:rFonts w:cs="B Nazanin"/>
          <w:sz w:val="28"/>
          <w:szCs w:val="28"/>
        </w:rPr>
        <w:t xml:space="preserve">   </w:t>
      </w:r>
    </w:p>
    <w:p w14:paraId="481AA658" w14:textId="77777777" w:rsidR="0068747A" w:rsidRPr="00F6215C" w:rsidRDefault="00A51CF4" w:rsidP="005839C7">
      <w:pPr>
        <w:jc w:val="end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${sender}</w:t>
      </w:r>
    </w:p>
    <w:p w14:paraId="416C4873" w14:textId="77777777" w:rsidR="0068747A" w:rsidRDefault="0068747A" w:rsidP="005839C7">
      <w:pPr>
        <w:rPr>
          <w:rFonts w:cs="B Nazanin"/>
        </w:rPr>
      </w:pPr>
      <w:r>
        <w:rPr>
          <w:rFonts w:cs="B Nazanin"/>
        </w:rPr>
        <w:t xml:space="preserve">             </w:t>
      </w:r>
    </w:p>
    <w:p w14:paraId="72242C61" w14:textId="77777777" w:rsidR="00C753CF" w:rsidRPr="00357B07" w:rsidRDefault="00C753CF" w:rsidP="005839C7">
      <w:pPr>
        <w:rPr>
          <w:rFonts w:cs="B Nazanin"/>
          <w:rtl/>
        </w:rPr>
      </w:pPr>
    </w:p>
    <w:p w14:paraId="71EFA397" w14:textId="474F67BB" w:rsidR="00C40264" w:rsidRPr="00357B07" w:rsidRDefault="00C40264" w:rsidP="00C40264">
      <w:pPr>
        <w:rPr>
          <w:rFonts w:cs="B Nazanin"/>
        </w:rPr>
      </w:pPr>
      <w:r>
        <w:rPr>
          <w:rFonts w:cs="B Nazanin"/>
        </w:rPr>
        <w:t>${</w:t>
      </w:r>
      <w:proofErr w:type="spellStart"/>
      <w:r>
        <w:rPr>
          <w:rFonts w:cs="B Nazanin"/>
        </w:rPr>
        <w:t>copiestype</w:t>
      </w:r>
      <w:proofErr w:type="spellEnd"/>
      <w:r>
        <w:rPr>
          <w:rFonts w:cs="B Nazanin"/>
        </w:rPr>
        <w:t>}</w:t>
      </w:r>
    </w:p>
    <w:tbl>
      <w:tblPr>
        <w:tblStyle w:val="GridTable1Light"/>
        <w:bidiVisual/>
        <w:tblW w:w="0pt" w:type="auto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16"/>
      </w:tblGrid>
      <w:tr w:rsidR="00C40264" w14:paraId="72C75851" w14:textId="77777777" w:rsidTr="00C40264">
        <w:trPr>
          <w:cnfStyle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450.80pt" w:type="dxa"/>
            <w:tcBorders>
              <w:bottom w:val="none" w:sz="0" w:space="0" w:color="auto"/>
            </w:tcBorders>
          </w:tcPr>
          <w:p w14:paraId="3F531E8A" w14:textId="4C4B4826" w:rsidR="00C40264" w:rsidRDefault="00C40264" w:rsidP="005839C7">
            <w:pPr>
              <w:rPr>
                <w:rFonts w:cs="B Nazanin"/>
                <w:rtl/>
              </w:rPr>
            </w:pPr>
            <w:r>
              <w:rPr>
                <w:rFonts w:cs="B Nazanin"/>
              </w:rPr>
              <w:t>${copies}</w:t>
            </w:r>
          </w:p>
        </w:tc>
      </w:tr>
    </w:tbl>
    <w:p w14:paraId="1BAFD121" w14:textId="344C65F1" w:rsidR="00A951EE" w:rsidRPr="00357B07" w:rsidRDefault="00A951EE" w:rsidP="005839C7">
      <w:pPr>
        <w:rPr>
          <w:rFonts w:cs="B Nazanin"/>
        </w:rPr>
      </w:pPr>
    </w:p>
    <w:p w14:paraId="42F68FB1" w14:textId="77777777" w:rsidR="00C21FC3" w:rsidRDefault="00C21FC3" w:rsidP="005839C7">
      <w:pPr>
        <w:rPr>
          <w:rtl/>
        </w:rPr>
      </w:pPr>
    </w:p>
    <w:p w14:paraId="07F355B1" w14:textId="77777777" w:rsidR="00C21FC3" w:rsidRDefault="00C21FC3" w:rsidP="005839C7">
      <w:pPr>
        <w:rPr>
          <w:rFonts w:cs="2  Zar"/>
          <w:b/>
          <w:bCs/>
          <w:rtl/>
        </w:rPr>
      </w:pPr>
    </w:p>
    <w:sectPr w:rsidR="00C21FC3" w:rsidSect="00A951E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595.30pt" w:h="841.90pt" w:code="9"/>
      <w:pgMar w:top="72pt" w:right="72pt" w:bottom="72pt" w:left="72pt" w:header="35.40pt" w:footer="35.40pt" w:gutter="0pt"/>
      <w:cols w:space="35.40pt"/>
      <w:bidi/>
      <w:rtlGutter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72FC25A3" w14:textId="77777777" w:rsidR="00854DCA" w:rsidRDefault="00854DCA">
      <w:pPr>
        <w:spacing w:after="0pt" w:line="12pt" w:lineRule="auto"/>
      </w:pPr>
      <w:r>
        <w:separator/>
      </w:r>
    </w:p>
  </w:endnote>
  <w:endnote w:type="continuationSeparator" w:id="0">
    <w:p w14:paraId="0F27EC51" w14:textId="77777777" w:rsidR="00854DCA" w:rsidRDefault="00854DCA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characterSet="iso-8859-1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characterSet="windows-1256"/>
    <w:family w:val="auto"/>
    <w:pitch w:val="variable"/>
    <w:sig w:usb0="00002001" w:usb1="80000000" w:usb2="00000008" w:usb3="00000000" w:csb0="00000040" w:csb1="00000000"/>
  </w:font>
  <w:font w:name="2  Zar">
    <w:altName w:val="Arial"/>
    <w:charset w:characterSet="windows-1256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BAA3383" w14:textId="77777777" w:rsidR="009031E7" w:rsidRDefault="00854DCA">
    <w:pPr>
      <w:pStyle w:val="Footer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336217F" w14:textId="77777777" w:rsidR="009031E7" w:rsidRDefault="00854DCA">
    <w:pPr>
      <w:pStyle w:val="Footer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401B78E" w14:textId="77777777" w:rsidR="009031E7" w:rsidRDefault="00854DCA">
    <w:pPr>
      <w:pStyle w:val="Foo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73D11F2A" w14:textId="77777777" w:rsidR="00854DCA" w:rsidRDefault="00854DCA">
      <w:pPr>
        <w:spacing w:after="0pt" w:line="12pt" w:lineRule="auto"/>
      </w:pPr>
      <w:r>
        <w:separator/>
      </w:r>
    </w:p>
  </w:footnote>
  <w:footnote w:type="continuationSeparator" w:id="0">
    <w:p w14:paraId="41574233" w14:textId="77777777" w:rsidR="00854DCA" w:rsidRDefault="00854DCA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C149056" w14:textId="77777777" w:rsidR="009031E7" w:rsidRDefault="00854DCA">
    <w:pPr>
      <w:pStyle w:val="Header"/>
    </w:pPr>
    <w:r>
      <w:rPr>
        <w:noProof/>
        <w:lang w:bidi="ar-SA"/>
      </w:rPr>
      <mc:AlternateContent>
        <mc:Choice Requires="v">
          <w:pict w14:anchorId="3D1D0C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074172" o:spid="_x0000_s1026" type="#_x0000_t75" style="position:absolute;left:0;text-align:left;margin-left:0;margin-top:0;width:595.2pt;height:841.9pt;z-index:-251657216;mso-position-horizontal:center;mso-position-horizontal-relative:margin;mso-position-vertical:center;mso-position-vertical-relative:margin" o:allowincell="f">
              <v:imagedata r:id="rId1" o:title="sarbarg 2"/>
              <w10:wrap anchorx="margin" anchory="margin"/>
            </v:shape>
          </w:pict>
        </mc:Choice>
        <mc:Fallback>
          <w:drawing>
            <wp:anchor distT="0" distB="0" distL="114300" distR="114300" simplePos="0" relativeHeight="251658240" behindDoc="1" locked="0" layoutInCell="0" allowOverlap="1" wp14:anchorId="6708176E" wp14:editId="59707D29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59040" cy="10692130"/>
              <wp:effectExtent l="0" t="0" r="3810" b="0"/>
              <wp:wrapNone/>
              <wp:docPr id="2" name="WordPictureWatermark2055074172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WordPictureWatermark205507417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7449BCC" w14:textId="77777777" w:rsidR="009031E7" w:rsidRDefault="00854DCA">
    <w:pPr>
      <w:pStyle w:val="Header"/>
    </w:pPr>
    <w:r>
      <w:rPr>
        <w:noProof/>
        <w:lang w:bidi="ar-SA"/>
      </w:rPr>
      <mc:AlternateContent>
        <mc:Choice Requires="v">
          <w:pict w14:anchorId="1E6F11B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074173" o:spid="_x0000_s1027" type="#_x0000_t75" style="position:absolute;left:0;text-align:left;margin-left:0;margin-top:0;width:595.2pt;height:841.9pt;z-index:-251656192;mso-position-horizontal:center;mso-position-horizontal-relative:margin;mso-position-vertical:center;mso-position-vertical-relative:margin" o:allowincell="f">
              <v:imagedata r:id="rId1" o:title="sarbarg 2"/>
              <w10:wrap anchorx="margin" anchory="margin"/>
            </v:shape>
          </w:pict>
        </mc:Choice>
        <mc:Fallback>
          <w:drawing>
            <wp:anchor distT="0" distB="0" distL="114300" distR="114300" simplePos="0" relativeHeight="251658240" behindDoc="1" locked="0" layoutInCell="0" allowOverlap="1" wp14:anchorId="6E53527A" wp14:editId="31821CAA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59040" cy="10692130"/>
              <wp:effectExtent l="0" t="0" r="3810" b="0"/>
              <wp:wrapNone/>
              <wp:docPr id="3" name="WordPictureWatermark2055074173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WordPictureWatermark205507417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EC18F33" w14:textId="77777777" w:rsidR="009031E7" w:rsidRDefault="00854DCA">
    <w:pPr>
      <w:pStyle w:val="Header"/>
    </w:pPr>
    <w:r>
      <w:rPr>
        <w:noProof/>
        <w:lang w:bidi="ar-SA"/>
      </w:rPr>
      <mc:AlternateContent>
        <mc:Choice Requires="v">
          <w:pict w14:anchorId="260858F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074171" o:spid="_x0000_s1025" type="#_x0000_t75" style="position:absolute;left:0;text-align:left;margin-left:0;margin-top:0;width:595.2pt;height:841.9pt;z-index:-251658240;mso-position-horizontal:center;mso-position-horizontal-relative:margin;mso-position-vertical:center;mso-position-vertical-relative:margin" o:allowincell="f">
              <v:imagedata r:id="rId1" o:title="sarbarg 2"/>
              <w10:wrap anchorx="margin" anchory="margin"/>
            </v:shape>
          </w:pict>
        </mc:Choice>
        <mc:Fallback>
          <w:drawing>
            <wp:anchor distT="0" distB="0" distL="114300" distR="114300" simplePos="0" relativeHeight="251659264" behindDoc="1" locked="0" layoutInCell="0" allowOverlap="1" wp14:anchorId="1BDA19FB" wp14:editId="110969E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59040" cy="10692130"/>
              <wp:effectExtent l="0" t="0" r="3810" b="0"/>
              <wp:wrapNone/>
              <wp:docPr id="1" name="WordPictureWatermark2055074171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WordPictureWatermark2055074171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F8B0461"/>
    <w:multiLevelType w:val="hybridMultilevel"/>
    <w:tmpl w:val="1598BBEE"/>
    <w:lvl w:ilvl="0" w:tplc="E34C67B6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" w15:restartNumberingAfterBreak="0">
    <w:nsid w:val="162D641D"/>
    <w:multiLevelType w:val="hybridMultilevel"/>
    <w:tmpl w:val="03E4A47A"/>
    <w:lvl w:ilvl="0" w:tplc="015C95E6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%"/>
  <w:gutterAtTop/>
  <w:proofState w:spelling="clean" w:grammar="clean"/>
  <w:attachedTemplate r:id="rId1"/>
  <w:documentProtection w:edit="forms" w:enforcement="0"/>
  <w:defaultTabStop w:val="36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9C7"/>
    <w:rsid w:val="00001609"/>
    <w:rsid w:val="00004FF8"/>
    <w:rsid w:val="00006019"/>
    <w:rsid w:val="000160DE"/>
    <w:rsid w:val="00040634"/>
    <w:rsid w:val="00041F56"/>
    <w:rsid w:val="00055B07"/>
    <w:rsid w:val="00061B3D"/>
    <w:rsid w:val="00064006"/>
    <w:rsid w:val="00065C0A"/>
    <w:rsid w:val="00072AF0"/>
    <w:rsid w:val="00074287"/>
    <w:rsid w:val="00085DFE"/>
    <w:rsid w:val="000A13A4"/>
    <w:rsid w:val="000A6769"/>
    <w:rsid w:val="000C2F6D"/>
    <w:rsid w:val="000D01B6"/>
    <w:rsid w:val="000D35CE"/>
    <w:rsid w:val="000E1553"/>
    <w:rsid w:val="000E5BE6"/>
    <w:rsid w:val="000E5D8E"/>
    <w:rsid w:val="000F030A"/>
    <w:rsid w:val="000F64B7"/>
    <w:rsid w:val="000F7234"/>
    <w:rsid w:val="0010611B"/>
    <w:rsid w:val="00107C34"/>
    <w:rsid w:val="0012492A"/>
    <w:rsid w:val="001259B6"/>
    <w:rsid w:val="00134DFC"/>
    <w:rsid w:val="001453FE"/>
    <w:rsid w:val="00151299"/>
    <w:rsid w:val="001543D2"/>
    <w:rsid w:val="001608C1"/>
    <w:rsid w:val="00170ED8"/>
    <w:rsid w:val="0018179E"/>
    <w:rsid w:val="0018313C"/>
    <w:rsid w:val="0018424A"/>
    <w:rsid w:val="00192A85"/>
    <w:rsid w:val="00193A47"/>
    <w:rsid w:val="00197866"/>
    <w:rsid w:val="001A0A70"/>
    <w:rsid w:val="001A1833"/>
    <w:rsid w:val="001A5D9E"/>
    <w:rsid w:val="001B0826"/>
    <w:rsid w:val="001C633B"/>
    <w:rsid w:val="001D256E"/>
    <w:rsid w:val="001D66A8"/>
    <w:rsid w:val="001E050B"/>
    <w:rsid w:val="001F671C"/>
    <w:rsid w:val="00222842"/>
    <w:rsid w:val="002445FA"/>
    <w:rsid w:val="00252CF2"/>
    <w:rsid w:val="002722D8"/>
    <w:rsid w:val="0027258D"/>
    <w:rsid w:val="00275D3F"/>
    <w:rsid w:val="00277BBC"/>
    <w:rsid w:val="00282129"/>
    <w:rsid w:val="002A4E9B"/>
    <w:rsid w:val="002B35B5"/>
    <w:rsid w:val="002B6FE6"/>
    <w:rsid w:val="002C3E27"/>
    <w:rsid w:val="002C4ECB"/>
    <w:rsid w:val="002C7F1A"/>
    <w:rsid w:val="002E7421"/>
    <w:rsid w:val="00316BA1"/>
    <w:rsid w:val="00316D66"/>
    <w:rsid w:val="00317478"/>
    <w:rsid w:val="00331B04"/>
    <w:rsid w:val="003349AB"/>
    <w:rsid w:val="00350E4A"/>
    <w:rsid w:val="00352221"/>
    <w:rsid w:val="003556E7"/>
    <w:rsid w:val="00357B07"/>
    <w:rsid w:val="00376375"/>
    <w:rsid w:val="003858A4"/>
    <w:rsid w:val="003A6FE9"/>
    <w:rsid w:val="003B1215"/>
    <w:rsid w:val="003B4A08"/>
    <w:rsid w:val="003B6ADE"/>
    <w:rsid w:val="003B7DAB"/>
    <w:rsid w:val="003D16FF"/>
    <w:rsid w:val="003D503D"/>
    <w:rsid w:val="003E6311"/>
    <w:rsid w:val="003E7649"/>
    <w:rsid w:val="003F18E0"/>
    <w:rsid w:val="003F5CE4"/>
    <w:rsid w:val="00400C26"/>
    <w:rsid w:val="0040274A"/>
    <w:rsid w:val="00404F05"/>
    <w:rsid w:val="00410593"/>
    <w:rsid w:val="0043051F"/>
    <w:rsid w:val="0044080A"/>
    <w:rsid w:val="004437DC"/>
    <w:rsid w:val="00444188"/>
    <w:rsid w:val="00445715"/>
    <w:rsid w:val="00465811"/>
    <w:rsid w:val="00472383"/>
    <w:rsid w:val="004B44F1"/>
    <w:rsid w:val="004C02EA"/>
    <w:rsid w:val="004C2154"/>
    <w:rsid w:val="004D3D4F"/>
    <w:rsid w:val="004D58F9"/>
    <w:rsid w:val="004E0CF3"/>
    <w:rsid w:val="004F3AAB"/>
    <w:rsid w:val="0050201A"/>
    <w:rsid w:val="00502D1D"/>
    <w:rsid w:val="0052509B"/>
    <w:rsid w:val="00527CAC"/>
    <w:rsid w:val="005408CE"/>
    <w:rsid w:val="0055110F"/>
    <w:rsid w:val="0055504F"/>
    <w:rsid w:val="005633FF"/>
    <w:rsid w:val="00564EA2"/>
    <w:rsid w:val="005656B0"/>
    <w:rsid w:val="005839C7"/>
    <w:rsid w:val="0058477C"/>
    <w:rsid w:val="005A0F23"/>
    <w:rsid w:val="005B1812"/>
    <w:rsid w:val="005B1C55"/>
    <w:rsid w:val="005B58C2"/>
    <w:rsid w:val="005B60BC"/>
    <w:rsid w:val="005B7C74"/>
    <w:rsid w:val="005D1BE4"/>
    <w:rsid w:val="005D2E51"/>
    <w:rsid w:val="005D48C8"/>
    <w:rsid w:val="005F50D3"/>
    <w:rsid w:val="00600D02"/>
    <w:rsid w:val="00605E9E"/>
    <w:rsid w:val="00606422"/>
    <w:rsid w:val="006173E4"/>
    <w:rsid w:val="00622D7E"/>
    <w:rsid w:val="006265CC"/>
    <w:rsid w:val="00630FBD"/>
    <w:rsid w:val="0063527E"/>
    <w:rsid w:val="00636874"/>
    <w:rsid w:val="00637288"/>
    <w:rsid w:val="00641FE4"/>
    <w:rsid w:val="00643AF4"/>
    <w:rsid w:val="0065151F"/>
    <w:rsid w:val="00666D76"/>
    <w:rsid w:val="00671F45"/>
    <w:rsid w:val="0068747A"/>
    <w:rsid w:val="00690795"/>
    <w:rsid w:val="0069726D"/>
    <w:rsid w:val="006A1ABC"/>
    <w:rsid w:val="006A3172"/>
    <w:rsid w:val="006B7F3A"/>
    <w:rsid w:val="006C40C7"/>
    <w:rsid w:val="006C48EC"/>
    <w:rsid w:val="006C7119"/>
    <w:rsid w:val="006D28DE"/>
    <w:rsid w:val="006D625C"/>
    <w:rsid w:val="006E41C4"/>
    <w:rsid w:val="006E5090"/>
    <w:rsid w:val="006E5C50"/>
    <w:rsid w:val="007029CD"/>
    <w:rsid w:val="00705E3E"/>
    <w:rsid w:val="00707C30"/>
    <w:rsid w:val="007207A6"/>
    <w:rsid w:val="0073396E"/>
    <w:rsid w:val="00762FFF"/>
    <w:rsid w:val="00773B46"/>
    <w:rsid w:val="00774B6F"/>
    <w:rsid w:val="0077791C"/>
    <w:rsid w:val="007815DB"/>
    <w:rsid w:val="0078393E"/>
    <w:rsid w:val="007919EC"/>
    <w:rsid w:val="007A344A"/>
    <w:rsid w:val="007B2B46"/>
    <w:rsid w:val="007C54A5"/>
    <w:rsid w:val="007D12B3"/>
    <w:rsid w:val="007D15E4"/>
    <w:rsid w:val="0080168D"/>
    <w:rsid w:val="0081356D"/>
    <w:rsid w:val="008139B0"/>
    <w:rsid w:val="0083184D"/>
    <w:rsid w:val="00831873"/>
    <w:rsid w:val="00833707"/>
    <w:rsid w:val="008413E7"/>
    <w:rsid w:val="008448CC"/>
    <w:rsid w:val="0084704B"/>
    <w:rsid w:val="00853D43"/>
    <w:rsid w:val="00854DCA"/>
    <w:rsid w:val="008552C2"/>
    <w:rsid w:val="00855336"/>
    <w:rsid w:val="008621A4"/>
    <w:rsid w:val="008722AC"/>
    <w:rsid w:val="008836F5"/>
    <w:rsid w:val="00896071"/>
    <w:rsid w:val="00896713"/>
    <w:rsid w:val="008B1122"/>
    <w:rsid w:val="008B17E1"/>
    <w:rsid w:val="008B7682"/>
    <w:rsid w:val="008B7BB5"/>
    <w:rsid w:val="008D20BF"/>
    <w:rsid w:val="008E32BD"/>
    <w:rsid w:val="008E546A"/>
    <w:rsid w:val="008F15C9"/>
    <w:rsid w:val="0090101F"/>
    <w:rsid w:val="00904BE9"/>
    <w:rsid w:val="00906F53"/>
    <w:rsid w:val="00917436"/>
    <w:rsid w:val="00917E3F"/>
    <w:rsid w:val="0093130E"/>
    <w:rsid w:val="00931903"/>
    <w:rsid w:val="00932579"/>
    <w:rsid w:val="009331D1"/>
    <w:rsid w:val="009502D2"/>
    <w:rsid w:val="00955D67"/>
    <w:rsid w:val="00956E0A"/>
    <w:rsid w:val="009728CE"/>
    <w:rsid w:val="009843B9"/>
    <w:rsid w:val="0098585E"/>
    <w:rsid w:val="0099259F"/>
    <w:rsid w:val="009961AF"/>
    <w:rsid w:val="009A49A6"/>
    <w:rsid w:val="009A69C8"/>
    <w:rsid w:val="009B0005"/>
    <w:rsid w:val="009B2594"/>
    <w:rsid w:val="009B4AF9"/>
    <w:rsid w:val="009C66FD"/>
    <w:rsid w:val="009D0898"/>
    <w:rsid w:val="009D59B3"/>
    <w:rsid w:val="009E35AD"/>
    <w:rsid w:val="009E6CEC"/>
    <w:rsid w:val="009E77CC"/>
    <w:rsid w:val="00A00FC7"/>
    <w:rsid w:val="00A07421"/>
    <w:rsid w:val="00A15E1B"/>
    <w:rsid w:val="00A22298"/>
    <w:rsid w:val="00A24EB8"/>
    <w:rsid w:val="00A2539E"/>
    <w:rsid w:val="00A45647"/>
    <w:rsid w:val="00A46335"/>
    <w:rsid w:val="00A51CF4"/>
    <w:rsid w:val="00A55D9D"/>
    <w:rsid w:val="00A61030"/>
    <w:rsid w:val="00A76FF2"/>
    <w:rsid w:val="00A8665B"/>
    <w:rsid w:val="00A951EE"/>
    <w:rsid w:val="00AA4248"/>
    <w:rsid w:val="00AA7D84"/>
    <w:rsid w:val="00AF13A4"/>
    <w:rsid w:val="00AF58E9"/>
    <w:rsid w:val="00AF5B58"/>
    <w:rsid w:val="00AF6139"/>
    <w:rsid w:val="00B16EE4"/>
    <w:rsid w:val="00B26B58"/>
    <w:rsid w:val="00B32CE1"/>
    <w:rsid w:val="00B375C6"/>
    <w:rsid w:val="00B601B9"/>
    <w:rsid w:val="00B61F70"/>
    <w:rsid w:val="00B6358F"/>
    <w:rsid w:val="00B72314"/>
    <w:rsid w:val="00B8444F"/>
    <w:rsid w:val="00B90A0A"/>
    <w:rsid w:val="00BA314B"/>
    <w:rsid w:val="00BB7C08"/>
    <w:rsid w:val="00BC08F0"/>
    <w:rsid w:val="00BC7CB8"/>
    <w:rsid w:val="00BF5885"/>
    <w:rsid w:val="00C01915"/>
    <w:rsid w:val="00C02F56"/>
    <w:rsid w:val="00C1251B"/>
    <w:rsid w:val="00C20ADE"/>
    <w:rsid w:val="00C21B53"/>
    <w:rsid w:val="00C21FC3"/>
    <w:rsid w:val="00C24D27"/>
    <w:rsid w:val="00C266B8"/>
    <w:rsid w:val="00C30A72"/>
    <w:rsid w:val="00C3787D"/>
    <w:rsid w:val="00C40264"/>
    <w:rsid w:val="00C40C28"/>
    <w:rsid w:val="00C50ADC"/>
    <w:rsid w:val="00C514A8"/>
    <w:rsid w:val="00C5478B"/>
    <w:rsid w:val="00C575F1"/>
    <w:rsid w:val="00C753CF"/>
    <w:rsid w:val="00C85962"/>
    <w:rsid w:val="00C871D7"/>
    <w:rsid w:val="00C87DA6"/>
    <w:rsid w:val="00C9460E"/>
    <w:rsid w:val="00CA3F91"/>
    <w:rsid w:val="00CA5D54"/>
    <w:rsid w:val="00CA678C"/>
    <w:rsid w:val="00CA6792"/>
    <w:rsid w:val="00CA7085"/>
    <w:rsid w:val="00CE0B81"/>
    <w:rsid w:val="00CE589E"/>
    <w:rsid w:val="00CF6A16"/>
    <w:rsid w:val="00D04EF9"/>
    <w:rsid w:val="00D133FC"/>
    <w:rsid w:val="00D139C7"/>
    <w:rsid w:val="00D2297B"/>
    <w:rsid w:val="00D34E8E"/>
    <w:rsid w:val="00D36747"/>
    <w:rsid w:val="00D37AF0"/>
    <w:rsid w:val="00D37C73"/>
    <w:rsid w:val="00D741C2"/>
    <w:rsid w:val="00D74700"/>
    <w:rsid w:val="00D815CF"/>
    <w:rsid w:val="00D8542E"/>
    <w:rsid w:val="00D94085"/>
    <w:rsid w:val="00D97638"/>
    <w:rsid w:val="00DC48CA"/>
    <w:rsid w:val="00DD2688"/>
    <w:rsid w:val="00DE4666"/>
    <w:rsid w:val="00DE62B2"/>
    <w:rsid w:val="00DE7D98"/>
    <w:rsid w:val="00DF2C8F"/>
    <w:rsid w:val="00DF76E8"/>
    <w:rsid w:val="00E0350D"/>
    <w:rsid w:val="00E054BF"/>
    <w:rsid w:val="00E1023E"/>
    <w:rsid w:val="00E67014"/>
    <w:rsid w:val="00E706C7"/>
    <w:rsid w:val="00E71EE7"/>
    <w:rsid w:val="00E80C0A"/>
    <w:rsid w:val="00E94AF7"/>
    <w:rsid w:val="00EA442B"/>
    <w:rsid w:val="00EB58C1"/>
    <w:rsid w:val="00EB7F8A"/>
    <w:rsid w:val="00EC6C48"/>
    <w:rsid w:val="00EC6F17"/>
    <w:rsid w:val="00ED794C"/>
    <w:rsid w:val="00EE0609"/>
    <w:rsid w:val="00EE2E79"/>
    <w:rsid w:val="00EE6240"/>
    <w:rsid w:val="00EE72D8"/>
    <w:rsid w:val="00F169A8"/>
    <w:rsid w:val="00F23141"/>
    <w:rsid w:val="00F27EEB"/>
    <w:rsid w:val="00F343E3"/>
    <w:rsid w:val="00F351EB"/>
    <w:rsid w:val="00F429BC"/>
    <w:rsid w:val="00F52065"/>
    <w:rsid w:val="00F6215C"/>
    <w:rsid w:val="00F7120F"/>
    <w:rsid w:val="00F821B3"/>
    <w:rsid w:val="00F82429"/>
    <w:rsid w:val="00F82E92"/>
    <w:rsid w:val="00F83A6E"/>
    <w:rsid w:val="00F91A9D"/>
    <w:rsid w:val="00F91DDB"/>
    <w:rsid w:val="00FB2281"/>
    <w:rsid w:val="00FB4617"/>
    <w:rsid w:val="00FB5639"/>
    <w:rsid w:val="00FC464B"/>
    <w:rsid w:val="00FE1F41"/>
    <w:rsid w:val="00FE3FAF"/>
    <w:rsid w:val="00FF0BA8"/>
    <w:rsid w:val="00FF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04FC2A"/>
  <w15:chartTrackingRefBased/>
  <w15:docId w15:val="{5A7D41B5-0C62-45D2-A17F-7243B6C56C6F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47A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747A"/>
    <w:pPr>
      <w:spacing w:after="0pt" w:line="12pt" w:lineRule="auto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747A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47A"/>
  </w:style>
  <w:style w:type="paragraph" w:styleId="Footer">
    <w:name w:val="footer"/>
    <w:basedOn w:val="Normal"/>
    <w:link w:val="FooterChar"/>
    <w:uiPriority w:val="99"/>
    <w:unhideWhenUsed/>
    <w:rsid w:val="0068747A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47A"/>
  </w:style>
  <w:style w:type="paragraph" w:styleId="BalloonText">
    <w:name w:val="Balloon Text"/>
    <w:basedOn w:val="Normal"/>
    <w:link w:val="BalloonTextChar"/>
    <w:uiPriority w:val="99"/>
    <w:semiHidden/>
    <w:unhideWhenUsed/>
    <w:rsid w:val="00F429BC"/>
    <w:pPr>
      <w:spacing w:after="0pt" w:line="12pt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9B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C7119"/>
    <w:pPr>
      <w:ind w:start="36pt"/>
      <w:contextualSpacing/>
    </w:pPr>
  </w:style>
  <w:style w:type="character" w:styleId="PlaceholderText">
    <w:name w:val="Placeholder Text"/>
    <w:basedOn w:val="DefaultParagraphFont"/>
    <w:uiPriority w:val="99"/>
    <w:semiHidden/>
    <w:rsid w:val="00472383"/>
    <w:rPr>
      <w:color w:val="808080"/>
    </w:rPr>
  </w:style>
  <w:style w:type="table" w:styleId="PlainTable4">
    <w:name w:val="Plain Table 4"/>
    <w:basedOn w:val="TableNormal"/>
    <w:uiPriority w:val="44"/>
    <w:rsid w:val="00C40264"/>
    <w:pPr>
      <w:spacing w:after="0pt" w:line="12pt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C40264"/>
    <w:pPr>
      <w:spacing w:after="0pt" w:line="12pt" w:lineRule="auto"/>
    </w:pPr>
    <w:tblPr>
      <w:tblStyleRowBandSize w:val="1"/>
      <w:tblStyleColBandSize w:val="1"/>
      <w:tblBorders>
        <w:top w:val="single" w:sz="4" w:space="0" w:color="999999" w:themeColor="text1" w:themeTint="66"/>
        <w:start w:val="single" w:sz="4" w:space="0" w:color="999999" w:themeColor="text1" w:themeTint="66"/>
        <w:bottom w:val="single" w:sz="4" w:space="0" w:color="999999" w:themeColor="text1" w:themeTint="66"/>
        <w:end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header" Target="header1.xml"/><Relationship Id="rId13" Type="http://purl.oclc.org/ooxml/officeDocument/relationships/footer" Target="footer3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header" Target="header3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2.xml"/><Relationship Id="rId5" Type="http://purl.oclc.org/ooxml/officeDocument/relationships/webSettings" Target="webSettings.xml"/><Relationship Id="rId15" Type="http://purl.oclc.org/ooxml/officeDocument/relationships/theme" Target="theme/theme1.xml"/><Relationship Id="rId10" Type="http://purl.oclc.org/ooxml/officeDocument/relationships/footer" Target="footer1.xml"/><Relationship Id="rId4" Type="http://purl.oclc.org/ooxml/officeDocument/relationships/settings" Target="settings.xml"/><Relationship Id="rId9" Type="http://purl.oclc.org/ooxml/officeDocument/relationships/header" Target="header2.xml"/><Relationship Id="rId14" Type="http://purl.oclc.org/ooxml/officeDocument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purl.oclc.org/ooxml/officeDocument/relationships/image" Target="media/image2.jpeg"/><Relationship Id="rId1" Type="http://purl.oclc.org/ooxml/officeDocument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purl.oclc.org/ooxml/officeDocument/relationships/image" Target="media/image2.jpeg"/><Relationship Id="rId1" Type="http://purl.oclc.org/ooxml/officeDocument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purl.oclc.org/ooxml/officeDocument/relationships/image" Target="media/image2.jpeg"/><Relationship Id="rId1" Type="http://purl.oclc.org/ooxml/officeDocument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D:\vr\1.dotx" TargetMode="Externa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7802F2CF-A357-4FD9-A7E2-ECBA6894D2ED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1.dotx</Template>
  <TotalTime>1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ITCO</dc:creator>
  <cp:keywords/>
  <dc:description/>
  <cp:lastModifiedBy>Majid Shiri</cp:lastModifiedBy>
  <cp:revision>2</cp:revision>
  <cp:lastPrinted>2021-04-29T07:19:00Z</cp:lastPrinted>
  <dcterms:created xsi:type="dcterms:W3CDTF">2021-11-01T04:47:00Z</dcterms:created>
  <dcterms:modified xsi:type="dcterms:W3CDTF">2021-11-01T04:47:00Z</dcterms:modified>
</cp:coreProperties>
</file>